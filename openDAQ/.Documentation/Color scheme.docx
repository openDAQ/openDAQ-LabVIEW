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53CF1" w14:textId="2296CC57" w:rsidR="00ED6B48" w:rsidRDefault="00F040E1" w:rsidP="00F040E1">
      <w:pPr>
        <w:pStyle w:val="berschrift1"/>
        <w:rPr>
          <w:szCs w:val="32"/>
        </w:rPr>
      </w:pPr>
      <w:r w:rsidRPr="00F040E1">
        <w:rPr>
          <w:szCs w:val="32"/>
        </w:rPr>
        <w:t xml:space="preserve">Color </w:t>
      </w:r>
      <w:proofErr w:type="spellStart"/>
      <w:r w:rsidRPr="00F040E1">
        <w:rPr>
          <w:szCs w:val="32"/>
        </w:rPr>
        <w:t>scheme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850"/>
        <w:gridCol w:w="851"/>
        <w:gridCol w:w="893"/>
        <w:gridCol w:w="1511"/>
      </w:tblGrid>
      <w:tr w:rsidR="00137854" w14:paraId="0B279B1E" w14:textId="77777777" w:rsidTr="00137854">
        <w:tc>
          <w:tcPr>
            <w:tcW w:w="1980" w:type="dxa"/>
            <w:shd w:val="clear" w:color="auto" w:fill="F2F2F2" w:themeFill="background1" w:themeFillShade="F2"/>
          </w:tcPr>
          <w:p w14:paraId="6FC42374" w14:textId="3734F4D2" w:rsidR="00137854" w:rsidRDefault="00137854" w:rsidP="00137854">
            <w:r>
              <w:t>Color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5290FFCB" w14:textId="7B4C5D93" w:rsidR="00137854" w:rsidRDefault="00137854" w:rsidP="00137854">
            <w:proofErr w:type="spellStart"/>
            <w:r>
              <w:t>Usage</w:t>
            </w:r>
            <w:proofErr w:type="spellEnd"/>
          </w:p>
        </w:tc>
        <w:tc>
          <w:tcPr>
            <w:tcW w:w="850" w:type="dxa"/>
            <w:shd w:val="clear" w:color="auto" w:fill="F2F2F2" w:themeFill="background1" w:themeFillShade="F2"/>
          </w:tcPr>
          <w:p w14:paraId="1FB1E2E5" w14:textId="3BAED1A7" w:rsidR="00137854" w:rsidRDefault="00137854" w:rsidP="00137854">
            <w:pPr>
              <w:jc w:val="center"/>
            </w:pPr>
            <w:r>
              <w:t>R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065A1DFF" w14:textId="3CADDA3F" w:rsidR="00137854" w:rsidRDefault="00137854" w:rsidP="00137854">
            <w:pPr>
              <w:jc w:val="center"/>
            </w:pPr>
            <w:r>
              <w:t>G</w:t>
            </w:r>
          </w:p>
        </w:tc>
        <w:tc>
          <w:tcPr>
            <w:tcW w:w="893" w:type="dxa"/>
            <w:shd w:val="clear" w:color="auto" w:fill="F2F2F2" w:themeFill="background1" w:themeFillShade="F2"/>
          </w:tcPr>
          <w:p w14:paraId="4A3D78F5" w14:textId="749A6FE9" w:rsidR="00137854" w:rsidRDefault="00137854" w:rsidP="00137854">
            <w:pPr>
              <w:jc w:val="center"/>
            </w:pPr>
            <w:r>
              <w:t>B</w:t>
            </w:r>
          </w:p>
        </w:tc>
        <w:tc>
          <w:tcPr>
            <w:tcW w:w="1511" w:type="dxa"/>
            <w:shd w:val="clear" w:color="auto" w:fill="F2F2F2" w:themeFill="background1" w:themeFillShade="F2"/>
          </w:tcPr>
          <w:p w14:paraId="3356271F" w14:textId="5FB9867D" w:rsidR="00137854" w:rsidRDefault="00137854" w:rsidP="00137854">
            <w:pPr>
              <w:jc w:val="center"/>
            </w:pPr>
            <w:r>
              <w:t>#hex</w:t>
            </w:r>
          </w:p>
        </w:tc>
      </w:tr>
      <w:tr w:rsidR="00137854" w14:paraId="14700EFF" w14:textId="77777777" w:rsidTr="00137854">
        <w:tc>
          <w:tcPr>
            <w:tcW w:w="1980" w:type="dxa"/>
          </w:tcPr>
          <w:p w14:paraId="097692FC" w14:textId="0E0AD429" w:rsidR="00137854" w:rsidRDefault="00137854" w:rsidP="00137854">
            <w:r w:rsidRPr="00137854">
              <w:t xml:space="preserve">Dark </w:t>
            </w:r>
            <w:proofErr w:type="spellStart"/>
            <w:r w:rsidRPr="00137854">
              <w:t>blue</w:t>
            </w:r>
            <w:proofErr w:type="spellEnd"/>
          </w:p>
        </w:tc>
        <w:tc>
          <w:tcPr>
            <w:tcW w:w="2977" w:type="dxa"/>
          </w:tcPr>
          <w:p w14:paraId="24F19328" w14:textId="3D861013" w:rsidR="00137854" w:rsidRDefault="00137854" w:rsidP="00137854">
            <w:r>
              <w:t>Logo/Icon</w:t>
            </w:r>
          </w:p>
        </w:tc>
        <w:tc>
          <w:tcPr>
            <w:tcW w:w="850" w:type="dxa"/>
          </w:tcPr>
          <w:p w14:paraId="62A7358E" w14:textId="34F28A9F" w:rsidR="00137854" w:rsidRDefault="003B1145" w:rsidP="00137854">
            <w:pPr>
              <w:jc w:val="center"/>
            </w:pPr>
            <w:r>
              <w:t>0</w:t>
            </w:r>
          </w:p>
        </w:tc>
        <w:tc>
          <w:tcPr>
            <w:tcW w:w="851" w:type="dxa"/>
          </w:tcPr>
          <w:p w14:paraId="43BE6220" w14:textId="01BFD542" w:rsidR="00137854" w:rsidRDefault="003B1145" w:rsidP="00137854">
            <w:pPr>
              <w:jc w:val="center"/>
            </w:pPr>
            <w:r>
              <w:t>51</w:t>
            </w:r>
          </w:p>
        </w:tc>
        <w:tc>
          <w:tcPr>
            <w:tcW w:w="893" w:type="dxa"/>
          </w:tcPr>
          <w:p w14:paraId="79C741C9" w14:textId="38BBBEE2" w:rsidR="00137854" w:rsidRDefault="003B1145" w:rsidP="00137854">
            <w:pPr>
              <w:jc w:val="center"/>
            </w:pPr>
            <w:r>
              <w:t>90</w:t>
            </w:r>
          </w:p>
        </w:tc>
        <w:tc>
          <w:tcPr>
            <w:tcW w:w="1511" w:type="dxa"/>
          </w:tcPr>
          <w:p w14:paraId="6C33A5E4" w14:textId="5554E56E" w:rsidR="00137854" w:rsidRDefault="003B1145" w:rsidP="00137854">
            <w:pPr>
              <w:jc w:val="center"/>
            </w:pPr>
            <w:r w:rsidRPr="003B1145">
              <w:t>#00335A</w:t>
            </w:r>
          </w:p>
        </w:tc>
      </w:tr>
      <w:tr w:rsidR="00137854" w14:paraId="3EC2FD61" w14:textId="77777777" w:rsidTr="00137854">
        <w:tc>
          <w:tcPr>
            <w:tcW w:w="1980" w:type="dxa"/>
          </w:tcPr>
          <w:p w14:paraId="29FC0728" w14:textId="2ABB15E8" w:rsidR="00137854" w:rsidRDefault="00137854" w:rsidP="00137854">
            <w:r>
              <w:t>Orange</w:t>
            </w:r>
          </w:p>
        </w:tc>
        <w:tc>
          <w:tcPr>
            <w:tcW w:w="2977" w:type="dxa"/>
          </w:tcPr>
          <w:p w14:paraId="44AB5E0D" w14:textId="7ABAB772" w:rsidR="00137854" w:rsidRDefault="00137854" w:rsidP="00137854">
            <w:r>
              <w:t>Logo/</w:t>
            </w:r>
            <w:r>
              <w:t>I</w:t>
            </w:r>
            <w:r>
              <w:t>con</w:t>
            </w:r>
          </w:p>
        </w:tc>
        <w:tc>
          <w:tcPr>
            <w:tcW w:w="850" w:type="dxa"/>
          </w:tcPr>
          <w:p w14:paraId="7D43EE5D" w14:textId="18ADEE03" w:rsidR="00137854" w:rsidRDefault="003B1145" w:rsidP="00137854">
            <w:pPr>
              <w:jc w:val="center"/>
            </w:pPr>
            <w:r>
              <w:t>241</w:t>
            </w:r>
          </w:p>
        </w:tc>
        <w:tc>
          <w:tcPr>
            <w:tcW w:w="851" w:type="dxa"/>
          </w:tcPr>
          <w:p w14:paraId="321C573A" w14:textId="3F8DE46F" w:rsidR="00137854" w:rsidRDefault="003B1145" w:rsidP="00137854">
            <w:pPr>
              <w:jc w:val="center"/>
            </w:pPr>
            <w:r>
              <w:t>93</w:t>
            </w:r>
          </w:p>
        </w:tc>
        <w:tc>
          <w:tcPr>
            <w:tcW w:w="893" w:type="dxa"/>
          </w:tcPr>
          <w:p w14:paraId="044B2637" w14:textId="15BCD1A9" w:rsidR="00137854" w:rsidRDefault="003B1145" w:rsidP="00137854">
            <w:pPr>
              <w:jc w:val="center"/>
            </w:pPr>
            <w:r>
              <w:t>49</w:t>
            </w:r>
          </w:p>
        </w:tc>
        <w:tc>
          <w:tcPr>
            <w:tcW w:w="1511" w:type="dxa"/>
          </w:tcPr>
          <w:p w14:paraId="5205ACCC" w14:textId="6BDA89DE" w:rsidR="00137854" w:rsidRDefault="003B1145" w:rsidP="00137854">
            <w:pPr>
              <w:jc w:val="center"/>
            </w:pPr>
            <w:r w:rsidRPr="003B1145">
              <w:t>#F15D31</w:t>
            </w:r>
          </w:p>
        </w:tc>
      </w:tr>
      <w:tr w:rsidR="00137854" w14:paraId="23F83DA7" w14:textId="77777777" w:rsidTr="00137854">
        <w:tc>
          <w:tcPr>
            <w:tcW w:w="1980" w:type="dxa"/>
          </w:tcPr>
          <w:p w14:paraId="597F41F6" w14:textId="77777777" w:rsidR="00137854" w:rsidRDefault="00137854" w:rsidP="00137854"/>
        </w:tc>
        <w:tc>
          <w:tcPr>
            <w:tcW w:w="2977" w:type="dxa"/>
          </w:tcPr>
          <w:p w14:paraId="02125E67" w14:textId="77777777" w:rsidR="00137854" w:rsidRDefault="00137854" w:rsidP="00137854"/>
        </w:tc>
        <w:tc>
          <w:tcPr>
            <w:tcW w:w="850" w:type="dxa"/>
          </w:tcPr>
          <w:p w14:paraId="15BC3557" w14:textId="77777777" w:rsidR="00137854" w:rsidRDefault="00137854" w:rsidP="00137854">
            <w:pPr>
              <w:jc w:val="center"/>
            </w:pPr>
          </w:p>
        </w:tc>
        <w:tc>
          <w:tcPr>
            <w:tcW w:w="851" w:type="dxa"/>
          </w:tcPr>
          <w:p w14:paraId="70570C9E" w14:textId="77777777" w:rsidR="00137854" w:rsidRDefault="00137854" w:rsidP="00137854">
            <w:pPr>
              <w:jc w:val="center"/>
            </w:pPr>
          </w:p>
        </w:tc>
        <w:tc>
          <w:tcPr>
            <w:tcW w:w="893" w:type="dxa"/>
          </w:tcPr>
          <w:p w14:paraId="568BFB37" w14:textId="77777777" w:rsidR="00137854" w:rsidRDefault="00137854" w:rsidP="00137854">
            <w:pPr>
              <w:jc w:val="center"/>
            </w:pPr>
          </w:p>
        </w:tc>
        <w:tc>
          <w:tcPr>
            <w:tcW w:w="1511" w:type="dxa"/>
          </w:tcPr>
          <w:p w14:paraId="53314386" w14:textId="77777777" w:rsidR="00137854" w:rsidRDefault="00137854" w:rsidP="00137854">
            <w:pPr>
              <w:jc w:val="center"/>
            </w:pPr>
          </w:p>
        </w:tc>
      </w:tr>
      <w:tr w:rsidR="00137854" w14:paraId="30D3FF64" w14:textId="77777777" w:rsidTr="00137854">
        <w:tc>
          <w:tcPr>
            <w:tcW w:w="1980" w:type="dxa"/>
          </w:tcPr>
          <w:p w14:paraId="0561FE92" w14:textId="77777777" w:rsidR="00137854" w:rsidRDefault="00137854" w:rsidP="00137854"/>
        </w:tc>
        <w:tc>
          <w:tcPr>
            <w:tcW w:w="2977" w:type="dxa"/>
          </w:tcPr>
          <w:p w14:paraId="1B6FE4C8" w14:textId="77777777" w:rsidR="00137854" w:rsidRDefault="00137854" w:rsidP="00137854"/>
        </w:tc>
        <w:tc>
          <w:tcPr>
            <w:tcW w:w="850" w:type="dxa"/>
          </w:tcPr>
          <w:p w14:paraId="2EA899E9" w14:textId="77777777" w:rsidR="00137854" w:rsidRDefault="00137854" w:rsidP="00137854">
            <w:pPr>
              <w:jc w:val="center"/>
            </w:pPr>
          </w:p>
        </w:tc>
        <w:tc>
          <w:tcPr>
            <w:tcW w:w="851" w:type="dxa"/>
          </w:tcPr>
          <w:p w14:paraId="15253D8A" w14:textId="77777777" w:rsidR="00137854" w:rsidRDefault="00137854" w:rsidP="00137854">
            <w:pPr>
              <w:jc w:val="center"/>
            </w:pPr>
          </w:p>
        </w:tc>
        <w:tc>
          <w:tcPr>
            <w:tcW w:w="893" w:type="dxa"/>
          </w:tcPr>
          <w:p w14:paraId="50B68BF5" w14:textId="77777777" w:rsidR="00137854" w:rsidRDefault="00137854" w:rsidP="00137854">
            <w:pPr>
              <w:jc w:val="center"/>
            </w:pPr>
          </w:p>
        </w:tc>
        <w:tc>
          <w:tcPr>
            <w:tcW w:w="1511" w:type="dxa"/>
          </w:tcPr>
          <w:p w14:paraId="06241205" w14:textId="77777777" w:rsidR="00137854" w:rsidRDefault="00137854" w:rsidP="00137854">
            <w:pPr>
              <w:jc w:val="center"/>
            </w:pPr>
          </w:p>
        </w:tc>
      </w:tr>
      <w:tr w:rsidR="00137854" w14:paraId="24B50368" w14:textId="77777777" w:rsidTr="00137854">
        <w:tc>
          <w:tcPr>
            <w:tcW w:w="1980" w:type="dxa"/>
          </w:tcPr>
          <w:p w14:paraId="4FF9744C" w14:textId="77777777" w:rsidR="00137854" w:rsidRDefault="00137854" w:rsidP="00137854"/>
        </w:tc>
        <w:tc>
          <w:tcPr>
            <w:tcW w:w="2977" w:type="dxa"/>
          </w:tcPr>
          <w:p w14:paraId="2FEF60B3" w14:textId="77777777" w:rsidR="00137854" w:rsidRDefault="00137854" w:rsidP="00137854"/>
        </w:tc>
        <w:tc>
          <w:tcPr>
            <w:tcW w:w="850" w:type="dxa"/>
          </w:tcPr>
          <w:p w14:paraId="0D5D8BBF" w14:textId="77777777" w:rsidR="00137854" w:rsidRDefault="00137854" w:rsidP="00137854">
            <w:pPr>
              <w:jc w:val="center"/>
            </w:pPr>
          </w:p>
        </w:tc>
        <w:tc>
          <w:tcPr>
            <w:tcW w:w="851" w:type="dxa"/>
          </w:tcPr>
          <w:p w14:paraId="58C6D442" w14:textId="77777777" w:rsidR="00137854" w:rsidRDefault="00137854" w:rsidP="00137854">
            <w:pPr>
              <w:jc w:val="center"/>
            </w:pPr>
          </w:p>
        </w:tc>
        <w:tc>
          <w:tcPr>
            <w:tcW w:w="893" w:type="dxa"/>
          </w:tcPr>
          <w:p w14:paraId="5EC9D8D1" w14:textId="77777777" w:rsidR="00137854" w:rsidRDefault="00137854" w:rsidP="00137854">
            <w:pPr>
              <w:jc w:val="center"/>
            </w:pPr>
          </w:p>
        </w:tc>
        <w:tc>
          <w:tcPr>
            <w:tcW w:w="1511" w:type="dxa"/>
          </w:tcPr>
          <w:p w14:paraId="008FB8E6" w14:textId="77777777" w:rsidR="00137854" w:rsidRDefault="00137854" w:rsidP="00137854">
            <w:pPr>
              <w:jc w:val="center"/>
            </w:pPr>
          </w:p>
        </w:tc>
      </w:tr>
    </w:tbl>
    <w:p w14:paraId="17B539A3" w14:textId="77777777" w:rsidR="00137854" w:rsidRPr="00137854" w:rsidRDefault="00137854" w:rsidP="00137854"/>
    <w:sectPr w:rsidR="00137854" w:rsidRPr="00137854" w:rsidSect="00D32696">
      <w:headerReference w:type="default" r:id="rId6"/>
      <w:pgSz w:w="11906" w:h="16838"/>
      <w:pgMar w:top="1417" w:right="1417" w:bottom="1134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4DDD" w14:textId="77777777" w:rsidR="00622AE4" w:rsidRDefault="00622AE4" w:rsidP="00D32696">
      <w:pPr>
        <w:spacing w:after="0" w:line="240" w:lineRule="auto"/>
      </w:pPr>
      <w:r>
        <w:separator/>
      </w:r>
    </w:p>
  </w:endnote>
  <w:endnote w:type="continuationSeparator" w:id="0">
    <w:p w14:paraId="2C36CAE3" w14:textId="77777777" w:rsidR="00622AE4" w:rsidRDefault="00622AE4" w:rsidP="00D32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CB042" w14:textId="77777777" w:rsidR="00622AE4" w:rsidRDefault="00622AE4" w:rsidP="00D32696">
      <w:pPr>
        <w:spacing w:after="0" w:line="240" w:lineRule="auto"/>
      </w:pPr>
      <w:r>
        <w:separator/>
      </w:r>
    </w:p>
  </w:footnote>
  <w:footnote w:type="continuationSeparator" w:id="0">
    <w:p w14:paraId="1BBE4C52" w14:textId="77777777" w:rsidR="00622AE4" w:rsidRDefault="00622AE4" w:rsidP="00D32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59"/>
      <w:gridCol w:w="1126"/>
    </w:tblGrid>
    <w:tr w:rsidR="00D32696" w14:paraId="0B203E6D" w14:textId="77777777" w:rsidTr="00ED6B48">
      <w:trPr>
        <w:trHeight w:val="416"/>
      </w:trPr>
      <w:tc>
        <w:tcPr>
          <w:tcW w:w="8080" w:type="dxa"/>
        </w:tcPr>
        <w:p w14:paraId="60733F27" w14:textId="77777777" w:rsidR="00D32696" w:rsidRPr="00ED6B48" w:rsidRDefault="00D32696">
          <w:pPr>
            <w:pStyle w:val="Kopfzeile"/>
            <w:rPr>
              <w:sz w:val="32"/>
              <w:szCs w:val="32"/>
            </w:rPr>
          </w:pPr>
          <w:r w:rsidRPr="00ED6B48">
            <w:rPr>
              <w:b/>
              <w:bCs/>
              <w:sz w:val="32"/>
              <w:szCs w:val="32"/>
            </w:rPr>
            <w:t>Documentation</w:t>
          </w:r>
        </w:p>
      </w:tc>
      <w:tc>
        <w:tcPr>
          <w:tcW w:w="1129" w:type="dxa"/>
          <w:vMerge w:val="restart"/>
        </w:tcPr>
        <w:p w14:paraId="404AA81D" w14:textId="77777777" w:rsidR="00D32696" w:rsidRDefault="00D32696">
          <w:pPr>
            <w:pStyle w:val="Kopfzeile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1AED01B" wp14:editId="2A724FA9">
                <wp:simplePos x="0" y="0"/>
                <wp:positionH relativeFrom="column">
                  <wp:posOffset>2181</wp:posOffset>
                </wp:positionH>
                <wp:positionV relativeFrom="paragraph">
                  <wp:posOffset>-2706</wp:posOffset>
                </wp:positionV>
                <wp:extent cx="644056" cy="644056"/>
                <wp:effectExtent l="0" t="0" r="0" b="0"/>
                <wp:wrapNone/>
                <wp:docPr id="1" name="Grafik 1" descr="Ein Bild, das Grafiken, Symbol, Clipart, Grafikdesign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Ein Bild, das Grafiken, Symbol, Clipart, Grafikdesign enthält.&#10;&#10;KI-generierte Inhalte können fehlerhaft sein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222" cy="644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D32696" w14:paraId="0AA24A81" w14:textId="77777777" w:rsidTr="00ED6B48">
      <w:tc>
        <w:tcPr>
          <w:tcW w:w="8080" w:type="dxa"/>
        </w:tcPr>
        <w:p w14:paraId="6F077F90" w14:textId="77777777" w:rsidR="00D32696" w:rsidRDefault="00D32696" w:rsidP="00D32696">
          <w:pPr>
            <w:pStyle w:val="Kopfzeile"/>
          </w:pPr>
          <w:r>
            <w:t>openDAQ NI LabVIEW™ library</w:t>
          </w:r>
        </w:p>
      </w:tc>
      <w:tc>
        <w:tcPr>
          <w:tcW w:w="1129" w:type="dxa"/>
          <w:vMerge/>
        </w:tcPr>
        <w:p w14:paraId="0DB59859" w14:textId="77777777" w:rsidR="00D32696" w:rsidRDefault="00D32696" w:rsidP="00D32696">
          <w:pPr>
            <w:pStyle w:val="Kopfzeile"/>
          </w:pPr>
        </w:p>
      </w:tc>
    </w:tr>
    <w:tr w:rsidR="00D32696" w14:paraId="3EF3942A" w14:textId="77777777" w:rsidTr="00ED6B48">
      <w:tc>
        <w:tcPr>
          <w:tcW w:w="8080" w:type="dxa"/>
        </w:tcPr>
        <w:p w14:paraId="0F10E4DF" w14:textId="77777777" w:rsidR="00D32696" w:rsidRDefault="00D32696" w:rsidP="00D32696">
          <w:pPr>
            <w:pStyle w:val="Kopfzeile"/>
          </w:pPr>
          <w:r w:rsidRPr="00FF7A09">
            <w:t xml:space="preserve">Page </w:t>
          </w:r>
          <w:r w:rsidRPr="00FF7A09">
            <w:fldChar w:fldCharType="begin"/>
          </w:r>
          <w:r w:rsidRPr="00FF7A09">
            <w:instrText>PAGE  \* Arabic  \* MERGEFORMAT</w:instrText>
          </w:r>
          <w:r w:rsidRPr="00FF7A09">
            <w:fldChar w:fldCharType="separate"/>
          </w:r>
          <w:r w:rsidRPr="00FF7A09">
            <w:t>1</w:t>
          </w:r>
          <w:r w:rsidRPr="00FF7A09">
            <w:fldChar w:fldCharType="end"/>
          </w:r>
          <w:r w:rsidRPr="00FF7A09">
            <w:t>/</w:t>
          </w:r>
          <w:fldSimple w:instr="NUMPAGES  \* Arabic  \* MERGEFORMAT">
            <w:r w:rsidRPr="00FF7A09">
              <w:t>2</w:t>
            </w:r>
          </w:fldSimple>
        </w:p>
      </w:tc>
      <w:tc>
        <w:tcPr>
          <w:tcW w:w="1129" w:type="dxa"/>
          <w:vMerge/>
        </w:tcPr>
        <w:p w14:paraId="162906B9" w14:textId="77777777" w:rsidR="00D32696" w:rsidRDefault="00D32696" w:rsidP="00D32696">
          <w:pPr>
            <w:pStyle w:val="Kopfzeile"/>
          </w:pPr>
        </w:p>
      </w:tc>
    </w:tr>
  </w:tbl>
  <w:p w14:paraId="2187E880" w14:textId="77777777" w:rsidR="00D32696" w:rsidRDefault="00D32696">
    <w:pPr>
      <w:pStyle w:val="Kopfzeile"/>
    </w:pPr>
  </w:p>
  <w:p w14:paraId="75EF36C9" w14:textId="77777777" w:rsidR="00D32696" w:rsidRDefault="00D3269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E1"/>
    <w:rsid w:val="00011E3B"/>
    <w:rsid w:val="00137854"/>
    <w:rsid w:val="00143394"/>
    <w:rsid w:val="003B1145"/>
    <w:rsid w:val="0047630D"/>
    <w:rsid w:val="004D2F42"/>
    <w:rsid w:val="005414E5"/>
    <w:rsid w:val="005E61B3"/>
    <w:rsid w:val="00622AE4"/>
    <w:rsid w:val="0090384A"/>
    <w:rsid w:val="009B7DFE"/>
    <w:rsid w:val="00A17296"/>
    <w:rsid w:val="00A518EC"/>
    <w:rsid w:val="00C954A1"/>
    <w:rsid w:val="00D32696"/>
    <w:rsid w:val="00DE53B6"/>
    <w:rsid w:val="00E440AF"/>
    <w:rsid w:val="00E611E8"/>
    <w:rsid w:val="00ED6B48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F4DAA5"/>
  <w15:chartTrackingRefBased/>
  <w15:docId w15:val="{6D5E9395-3BB4-4492-BBE3-7175D742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0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D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2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2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40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D6B48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2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26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26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26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26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26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26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26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26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26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2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26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269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326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2696"/>
  </w:style>
  <w:style w:type="paragraph" w:styleId="Fuzeile">
    <w:name w:val="footer"/>
    <w:basedOn w:val="Standard"/>
    <w:link w:val="FuzeileZchn"/>
    <w:uiPriority w:val="99"/>
    <w:unhideWhenUsed/>
    <w:rsid w:val="00D326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2696"/>
  </w:style>
  <w:style w:type="table" w:styleId="Tabellenraster">
    <w:name w:val="Table Grid"/>
    <w:basedOn w:val="NormaleTabelle"/>
    <w:uiPriority w:val="39"/>
    <w:rsid w:val="00D32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rs\Desktop\openDAQ\.Resources\Templates\Documentatio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Documentation.dotx</Template>
  <TotalTime>0</TotalTime>
  <Pages>1</Pages>
  <Words>18</Words>
  <Characters>114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Larsen</dc:creator>
  <cp:keywords/>
  <dc:description/>
  <cp:lastModifiedBy>Kai Larsen</cp:lastModifiedBy>
  <cp:revision>3</cp:revision>
  <dcterms:created xsi:type="dcterms:W3CDTF">2025-08-13T10:56:00Z</dcterms:created>
  <dcterms:modified xsi:type="dcterms:W3CDTF">2025-08-13T11:01:00Z</dcterms:modified>
</cp:coreProperties>
</file>